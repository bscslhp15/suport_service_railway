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lang w:val="en-US"/>
        </w:rPr>
        <w:t>need mong gumawa ng isang buong service support system for pass college (school) using html,css, JavaScript for front end and for back end is php or sql in xampp in phpmy admin,,</w:t>
      </w:r>
    </w:p>
    <w:p>
      <w:pPr>
        <w:pStyle w:val="style0"/>
        <w:rPr/>
      </w:pPr>
      <w:r>
        <w:rPr>
          <w:lang w:val="en-US"/>
        </w:rPr>
        <w:t>‎ang mga user ng system na gagawin is for teacher, student,admin and ung mga head per service like in guidance there is guidance counselor,in clinic there is nurse, library there is libririan,for ssc and scholarship there is ssc head(isa lang kasu ang nag mamanage sa ssc and scholarship ),and  last sa alumni is ang mag mamanage dito is si Admin.</w:t>
      </w:r>
    </w:p>
    <w:p>
      <w:pPr>
        <w:pStyle w:val="style0"/>
        <w:rPr/>
      </w:pPr>
      <w:r>
        <w:rPr>
          <w:lang w:val="en-US"/>
        </w:rPr>
        <w:t>‎lets start first</w:t>
      </w:r>
    </w:p>
    <w:p>
      <w:pPr>
        <w:pStyle w:val="style0"/>
        <w:rPr/>
      </w:pPr>
      <w:r>
        <w:rPr>
          <w:lang w:val="en-US"/>
        </w:rPr>
        <w:t>‎dapat ang pag register and pag log in ng student, teacher,and admin ay naka separate na page ,para isesend nalang ng kung sino ang mga url for student, teacher and admin</w:t>
      </w:r>
    </w:p>
    <w:p>
      <w:pPr>
        <w:pStyle w:val="style0"/>
        <w:rPr/>
      </w:pPr>
      <w:r>
        <w:rPr>
          <w:lang w:val="en-US"/>
        </w:rPr>
        <w:t>‎</w:t>
      </w:r>
    </w:p>
    <w:p>
      <w:pPr>
        <w:pStyle w:val="style0"/>
        <w:rPr/>
      </w:pPr>
      <w:r>
        <w:rPr>
          <w:lang w:val="en-US"/>
        </w:rPr>
        <w:t>Next para sa login/register page</w:t>
      </w:r>
    </w:p>
    <w:p>
      <w:pPr>
        <w:pStyle w:val="style0"/>
        <w:rPr/>
      </w:pPr>
      <w:r>
        <w:rPr>
          <w:lang w:val="en-US"/>
        </w:rPr>
        <w:t>‎for student ang dapat meron sa pag register is  duon ung anong course sila,if BSA 1,2,3,4</w:t>
      </w:r>
    </w:p>
    <w:p>
      <w:pPr>
        <w:pStyle w:val="style0"/>
        <w:rPr/>
      </w:pPr>
      <w:r>
        <w:rPr>
          <w:lang w:val="en-US"/>
        </w:rPr>
        <w:t>‎BSBA 1,2,3 OR 4</w:t>
      </w:r>
    </w:p>
    <w:p>
      <w:pPr>
        <w:pStyle w:val="style0"/>
        <w:rPr/>
      </w:pPr>
      <w:r>
        <w:rPr>
          <w:lang w:val="en-US"/>
        </w:rPr>
        <w:t>‎BEED 1,2,3,4</w:t>
      </w:r>
    </w:p>
    <w:p>
      <w:pPr>
        <w:pStyle w:val="style0"/>
        <w:rPr/>
      </w:pPr>
      <w:r>
        <w:rPr>
          <w:lang w:val="en-US"/>
        </w:rPr>
        <w:t>‎BSCS 1,2,3,4</w:t>
      </w:r>
    </w:p>
    <w:p>
      <w:pPr>
        <w:pStyle w:val="style0"/>
        <w:rPr/>
      </w:pPr>
      <w:r>
        <w:rPr>
          <w:lang w:val="en-US"/>
        </w:rPr>
        <w:t>‎BSCRIM 1 2 3 4 ,BSHM 1,2,3,4,BSTM 1,2,3,4</w:t>
      </w:r>
    </w:p>
    <w:p>
      <w:pPr>
        <w:pStyle w:val="style0"/>
        <w:rPr/>
      </w:pPr>
      <w:r>
        <w:rPr>
          <w:lang w:val="en-US"/>
        </w:rPr>
        <w:t xml:space="preserve">Abk 1 2 ,act 1 2,abm 1 2,ahm 1 2 </w:t>
      </w:r>
    </w:p>
    <w:p>
      <w:pPr>
        <w:pStyle w:val="style0"/>
        <w:rPr/>
      </w:pPr>
      <w:r>
        <w:rPr>
          <w:lang w:val="en-US"/>
        </w:rPr>
        <w:t>‎,,next ung name, email, student id and password and confirm password ,,and kapag mag lalagay ng email (need pa ng confirmation na totoo ung email like may mag sesend sa email na ginamit mo ng 6 digit number like yun ung authentication and ilalagay mo yunng 6 na digit na yun,kaya gagamit tayo ng email.js para ihandle ung notification),kaya need ma verify yung email para incase na sa paglogin nakalimutan mo ung password pwede ka mag forgot password and need lang ng confirmation sa email mo and uon kana din mag chachange ng new password,,next sa pag login 5 attempts lang ang pag lagay ng password and evey 5 wrong na password hindi ka muba makaka pag login or input ng password ng 5 minutes,and kahit hinintay mo ung 5 minutes and mali nanaman ng 5 attempts another madadagdagan ung 5 minutes ng 5 minutes kaya mag aantay ka ule ng 10 minutes,</w:t>
      </w:r>
    </w:p>
    <w:p>
      <w:pPr>
        <w:pStyle w:val="style0"/>
        <w:rPr/>
      </w:pPr>
      <w:r>
        <w:rPr>
          <w:lang w:val="en-US"/>
        </w:rPr>
        <w:t>‎next</w:t>
      </w:r>
    </w:p>
    <w:p>
      <w:pPr>
        <w:pStyle w:val="style0"/>
        <w:rPr/>
      </w:pPr>
      <w:r>
        <w:rPr>
          <w:lang w:val="en-US"/>
        </w:rPr>
        <w:t>‎for teacher naman in another page sa pag log in is dapat</w:t>
      </w:r>
    </w:p>
    <w:p>
      <w:pPr>
        <w:pStyle w:val="style0"/>
        <w:rPr/>
      </w:pPr>
      <w:r>
        <w:rPr>
          <w:lang w:val="en-US"/>
        </w:rPr>
        <w:t>‎anduon din ung name,anong course sila(kahit wala na kung anong year),</w:t>
      </w:r>
    </w:p>
    <w:p>
      <w:pPr>
        <w:pStyle w:val="style0"/>
        <w:rPr/>
      </w:pPr>
      <w:r>
        <w:rPr>
          <w:lang w:val="en-US"/>
        </w:rPr>
        <w:t xml:space="preserve">‎email, password/confirm password and lagay ka duon kung head ba sila sa course na yun o hinde if head sitaya </w:t>
      </w:r>
      <w:bookmarkStart w:id="0" w:name="_GoBack"/>
      <w:bookmarkEnd w:id="0"/>
      <w:r>
        <w:rPr>
          <w:lang w:val="en-US"/>
        </w:rPr>
        <w:t>,,,ilagay mo din ung logic na meron sa student register in verification of email and yung sa login na yung 5 attempts ng password and ubg pwede mag forgot password and change password gamit ung email,</w:t>
      </w:r>
    </w:p>
    <w:p>
      <w:pPr>
        <w:pStyle w:val="style0"/>
        <w:rPr/>
      </w:pPr>
      <w:r>
        <w:rPr>
          <w:lang w:val="en-US"/>
        </w:rPr>
        <w:t xml:space="preserve">‎next kay admin gawa ka ng isang default na account and pwede uli sila gumawa ng new account for the admin and  kahit anong gamitin nilang account sa admin iisa lang na dashboard ang lalabas for admin lang hindi mawawala ung mga data </w:t>
      </w:r>
    </w:p>
    <w:p>
      <w:pPr>
        <w:pStyle w:val="style0"/>
        <w:rPr/>
      </w:pPr>
    </w:p>
    <w:p>
      <w:pPr>
        <w:pStyle w:val="style0"/>
        <w:rPr/>
      </w:pPr>
      <w:r>
        <w:rPr>
          <w:lang w:val="en-US"/>
        </w:rPr>
        <w:t>Yan yung sa mga log in and register pages</w:t>
      </w:r>
    </w:p>
    <w:p>
      <w:pPr>
        <w:pStyle w:val="style0"/>
        <w:rPr/>
      </w:pPr>
      <w:r>
        <w:rPr>
          <w:lang w:val="en-US"/>
        </w:rPr>
        <w:t>‎</w:t>
      </w:r>
    </w:p>
    <w:p>
      <w:pPr>
        <w:pStyle w:val="style0"/>
        <w:rPr/>
      </w:pPr>
      <w:r>
        <w:rPr>
          <w:lang w:val="en-US"/>
        </w:rPr>
        <w:t>‎next sa mga home dashboard ng student and sa teacher and sa mga head of the services ay meron akong idea and design na dapat na ilalagay duon ito ay dapat gayahin mo ung deaign and layout ng ng picture na ito(example),sa picture na ito ganto magiging kulay or theme ng system na gagawin mo(sa layout parang ganyan pero kahit hibdi mo gayahin,</w:t>
      </w:r>
    </w:p>
    <w:p>
      <w:pPr>
        <w:pStyle w:val="style0"/>
        <w:rPr/>
      </w:pPr>
      <w:r>
        <w:rPr>
          <w:lang w:val="en-US"/>
        </w:rPr>
        <w:t>‎</w:t>
      </w:r>
    </w:p>
    <w:p>
      <w:pPr>
        <w:pStyle w:val="style0"/>
        <w:rPr/>
      </w:pPr>
      <w:r>
        <w:rPr>
          <w:lang w:val="en-US"/>
        </w:rPr>
        <w:t>‎next kay admin page sa home dashboard ,sa admin page dapat meron duon yung siya ang nag aasign kung sino ang mga head or mag mamanage sa mga services like sa guidance dashboard kung sino ang iaasaign ni admin siya pang makaka manage nito,ganun din sa ibang module like sa guidance ,Library,clinic,ssc,financial and sa SSAA,,next kung sino naman na ang na assign ni admin na mga head like sa guidance kung sino ang teacher na na assign as head of ng isang service like sa library ay siya ang mag mamanage duon and kapg mag lologin ang teacher na na assign as the head examle sa libririan sa isang service meron siyang special dashboard na kubg saan duon niya ito mamamanage and anduon yung mga features ng pang manage sa isang service example ung head ng library ay nag login meron parin duon ung mga dashboard for guidance, library, clinic,ssc, scholarship,and ssaa and meron may additional na dashboard na kubg saan un ung dashboard na gagamitin para mamanage yung service na naka assign sa kanya and kapag i cliclick niya ung guidance na nasa navigation or sa page ung dashboard ng guidance ay iba kasi anduon ung mga features para i manage ito like ganyan but ung mga iba niya dashboard like sa library,and others is normal lang pero pwede nila ding ma access ung guidance or kung saan sila na assign like if the library head or libririan meron siyang special dashboard kung saan niya I manage ung library and pwede rin siyang magamit ung library dashboard na meron sa mga normal teacher,</w:t>
      </w:r>
    </w:p>
    <w:p>
      <w:pPr>
        <w:pStyle w:val="style0"/>
        <w:rPr/>
      </w:pPr>
      <w:r>
        <w:rPr>
          <w:lang w:val="en-US"/>
        </w:rPr>
        <w:t>‎</w:t>
      </w:r>
    </w:p>
    <w:p>
      <w:pPr>
        <w:pStyle w:val="style0"/>
        <w:rPr/>
      </w:pPr>
      <w:r>
        <w:rPr>
          <w:lang w:val="en-US"/>
        </w:rPr>
        <w:t>Next sa teacher dashboard/home</w:t>
      </w:r>
    </w:p>
    <w:p>
      <w:pPr>
        <w:pStyle w:val="style0"/>
        <w:rPr/>
      </w:pPr>
      <w:r>
        <w:rPr>
          <w:lang w:val="en-US"/>
        </w:rPr>
        <w:t>‎ sa mga teacher kaya nilang magamit lahat ng dashboard, guidance, library,and others,and si head or libririan, guidance and others naman is kaya niya rin magamit ang lahat na dashboard and meron pa siyang special na dashboard para naman I manage un kung ano ang na i assigned sa kanya,,next kapag si head ay napalitan or nabago ng admin ung mga data na minamanage nila ay hindi mawawala but ma itratransfer lang duon sa new na head.</w:t>
      </w:r>
    </w:p>
    <w:p>
      <w:pPr>
        <w:pStyle w:val="style0"/>
        <w:rPr/>
      </w:pPr>
      <w:r>
        <w:rPr>
          <w:lang w:val="en-US"/>
        </w:rPr>
        <w:t>‎</w:t>
      </w:r>
    </w:p>
    <w:p>
      <w:pPr>
        <w:pStyle w:val="style0"/>
        <w:rPr/>
      </w:pPr>
      <w:r>
        <w:rPr>
          <w:lang w:val="en-US"/>
        </w:rPr>
        <w:t>‎TAKE NOTE wag kang gagawa ng mga default account or mga data or dummy data</w:t>
      </w:r>
    </w:p>
    <w:p>
      <w:pPr>
        <w:pStyle w:val="style0"/>
        <w:rPr/>
      </w:pPr>
      <w:r>
        <w:rPr>
          <w:lang w:val="en-US"/>
        </w:rPr>
        <w:t>‎</w:t>
      </w:r>
    </w:p>
    <w:p>
      <w:pPr>
        <w:pStyle w:val="style0"/>
        <w:rPr/>
      </w:pPr>
      <w:r>
        <w:rPr>
          <w:lang w:val="en-US"/>
        </w:rPr>
        <w:t xml:space="preserve">Next </w:t>
      </w:r>
    </w:p>
    <w:p>
      <w:pPr>
        <w:pStyle w:val="style0"/>
        <w:rPr/>
      </w:pPr>
      <w:r>
        <w:rPr>
          <w:lang w:val="en-US"/>
        </w:rPr>
        <w:t>‎</w:t>
      </w:r>
    </w:p>
    <w:p>
      <w:pPr>
        <w:pStyle w:val="style0"/>
        <w:rPr/>
      </w:pPr>
      <w:r>
        <w:rPr>
          <w:lang w:val="en-US"/>
        </w:rPr>
        <w:t xml:space="preserve">‎sa admin login/register page ang unang account na ilologin duon ay magiging master admin para kapag may mga nag register ule na mga bagong admin is kaya niyang mag tangal ng mga ibang admin,next mag lagay ka din ng Account Lockout Policy na I-lock or hindi ka muna makapag login loob ng 15-30 mins pagkatapos ng 5 maling attempt ng pag lagay ng password(ganun din sa teacher and student log in pages.tulad ito ng nasa teacher's, student's login and register page </w:t>
      </w:r>
    </w:p>
    <w:p>
      <w:pPr>
        <w:pStyle w:val="style0"/>
        <w:rPr/>
      </w:pPr>
      <w:r>
        <w:rPr>
          <w:lang w:val="en-US"/>
        </w:rPr>
        <w:t>‎</w:t>
      </w:r>
    </w:p>
    <w:p>
      <w:pPr>
        <w:pStyle w:val="style0"/>
        <w:rPr/>
      </w:pPr>
      <w:r>
        <w:rPr>
          <w:lang w:val="en-US"/>
        </w:rPr>
        <w:t>‎next if done na gawa ka ng mga dashboard or home pages ng mga student,teacher,head dashboard (libririan,clinic,guidance,ssc , financial,alumni) pages ,and for admin'shome/dashboard pages</w:t>
      </w:r>
    </w:p>
    <w:p>
      <w:pPr>
        <w:pStyle w:val="style0"/>
        <w:rPr/>
      </w:pPr>
      <w:r>
        <w:rPr>
          <w:lang w:val="en-US"/>
        </w:rPr>
        <w:t>‎</w:t>
      </w:r>
    </w:p>
    <w:p>
      <w:pPr>
        <w:pStyle w:val="style0"/>
        <w:rPr/>
      </w:pPr>
      <w:r>
        <w:rPr>
          <w:lang w:val="en-US"/>
        </w:rPr>
        <w:t>‎like sa sinabi ko kanina meron akong design na dapat mong sundin like ito ung buong home para sa student pages/dashboard AAAA ganyan ung style or theme na gayahin mo (meron side navigation bar Menu(Guidance office, Library, clinic, scholarship , SSC(Supreme student council),SSAA (Student services and alumbi offices)</w:t>
      </w:r>
    </w:p>
    <w:p>
      <w:pPr>
        <w:pStyle w:val="style0"/>
        <w:rPr/>
      </w:pPr>
      <w:r>
        <w:rPr>
          <w:lang w:val="en-US"/>
        </w:rPr>
        <w:t>And Within the system, all student accounts are unique and tracked by the admin,andh options for password recovery via a secure 6-digit email verification code.</w:t>
      </w:r>
    </w:p>
    <w:p>
      <w:pPr>
        <w:pStyle w:val="style0"/>
        <w:rPr/>
      </w:pPr>
      <w:r>
        <w:rPr>
          <w:lang w:val="en-US"/>
        </w:rPr>
        <w:t xml:space="preserve">‎Notification, setting, support, logout </w:t>
      </w:r>
    </w:p>
    <w:p>
      <w:pPr>
        <w:pStyle w:val="style0"/>
        <w:rPr/>
      </w:pPr>
      <w:r>
        <w:rPr>
          <w:lang w:val="en-US"/>
        </w:rPr>
        <w:t>‎</w:t>
      </w:r>
    </w:p>
    <w:p>
      <w:pPr>
        <w:pStyle w:val="style0"/>
        <w:rPr/>
      </w:pPr>
      <w:r>
        <w:rPr>
          <w:lang w:val="en-US"/>
        </w:rPr>
        <w:t>‎parang ganyan,</w:t>
      </w:r>
    </w:p>
    <w:p>
      <w:pPr>
        <w:pStyle w:val="style0"/>
        <w:rPr/>
      </w:pPr>
      <w:r>
        <w:rPr>
          <w:lang w:val="en-US"/>
        </w:rPr>
        <w:t>‎Take Note!!</w:t>
      </w:r>
    </w:p>
    <w:p>
      <w:pPr>
        <w:pStyle w:val="style0"/>
        <w:rPr>
          <w:lang w:val="en-US"/>
        </w:rPr>
      </w:pPr>
      <w:r>
        <w:rPr>
          <w:lang w:val="en-US"/>
        </w:rPr>
        <w:t xml:space="preserve">‎merong akong idea or prompt para sa library , clinic ,ssc, scholarship and ssaa pero yung kay guidance is on hold muna kasi kulang pa ako ng information, </w:t>
      </w:r>
    </w:p>
    <w:p>
      <w:pPr>
        <w:pStyle w:val="style0"/>
        <w:rPr>
          <w:lang w:val="en-US"/>
        </w:rPr>
      </w:pPr>
      <w:r>
        <w:rPr>
          <w:lang w:val="en-US"/>
        </w:rPr>
        <w:t>If okay na yung sa mga home pages ng admin,teacher, student,and services head(libririan for library, guidance counselor for guidance, nurse for clinic,ssc head for ssc and scholarship and admin for ssaa,,ang mag mamanage pala ng ssaa is si admin)</w:t>
      </w:r>
    </w:p>
    <w:p>
      <w:pPr>
        <w:pStyle w:val="style0"/>
        <w:rPr>
          <w:lang w:val="en-US"/>
        </w:rPr>
      </w:pPr>
    </w:p>
    <w:p>
      <w:pPr>
        <w:pStyle w:val="style0"/>
        <w:rPr>
          <w:lang w:val="en-US"/>
        </w:rPr>
      </w:pPr>
      <w:r>
        <w:rPr>
          <w:lang w:val="en-US"/>
        </w:rPr>
        <w:t xml:space="preserve">TAKE NOTE GANTO ANG PAG KAKASUNODSUNOD NA GAGAWIN SA MGA DASHBOARD </w:t>
      </w:r>
    </w:p>
    <w:p>
      <w:pPr>
        <w:pStyle w:val="style0"/>
        <w:rPr/>
      </w:pPr>
      <w:r>
        <w:rPr>
          <w:lang w:val="en-US"/>
        </w:rPr>
        <w:t>If okay na  gagawin muna is sa library dashboard for teacher, student,admin ,and libririan (ito yung head na sinasabi ko yung merong special dashboard para i manage kung saan sila inassign)</w:t>
      </w:r>
    </w:p>
    <w:p>
      <w:pPr>
        <w:pStyle w:val="style0"/>
        <w:rPr/>
      </w:pPr>
      <w:r>
        <w:rPr>
          <w:lang w:val="en-US"/>
        </w:rPr>
        <w:t>‎next sa clinic dashboard for teacher, student,admin and nurse (like sa libririan same same din sila,</w:t>
      </w:r>
    </w:p>
    <w:p>
      <w:pPr>
        <w:spacing w:after="200" w:lineRule="auto" w:line="276"/>
        <w:jc w:val="left"/>
        <w:rPr/>
      </w:pPr>
      <w:r>
        <w:rPr>
          <w:lang w:val="en-US"/>
        </w:rPr>
        <w:t>next sa ssaa dashboard for teacher, student,admin and ssc head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same</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lang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ang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mag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mamamanage</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ssc</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scholarship)</w:t>
      </w:r>
    </w:p>
    <w:p>
      <w:pPr>
        <w:pStyle w:val="style0"/>
        <w:rPr/>
      </w:pPr>
      <w:r>
        <w:rPr>
          <w:lang w:val="en-US"/>
        </w:rPr>
        <w:t>next sa scholarship dashboard for teacher, student,admin and ssc head( same lang ang mag mamamanage sa ssc and sa scholarship)</w:t>
      </w:r>
    </w:p>
    <w:p>
      <w:pPr>
        <w:pStyle w:val="style0"/>
        <w:rPr/>
      </w:pPr>
      <w:r>
        <w:rPr>
          <w:lang w:val="en-US"/>
        </w:rPr>
        <w:t>Next sa Ssaa dashboards for teacher, student and admin(si admin ang mag mamanage dito)</w:t>
      </w:r>
    </w:p>
    <w:p>
      <w:pPr>
        <w:pStyle w:val="style0"/>
        <w:rPr/>
      </w:pPr>
      <w:r>
        <w:rPr>
          <w:lang w:val="en-US"/>
        </w:rPr>
        <w:t>And last kay guidance,kay guidance is wag muna gawin kasi wala pa akong idea sa gagawin jan kaya on hold muna yan at babalikan ko yan if okay nang gawin.</w:t>
      </w:r>
    </w:p>
    <w:p>
      <w:pPr>
        <w:pStyle w:val="style0"/>
        <w:rPr/>
      </w:pPr>
      <w:r>
        <w:rPr>
          <w:lang w:val="en-US"/>
        </w:rPr>
        <w:t>Okay yan yung pag kakasunodsunod na gagawin sa mga dashboard .</w:t>
      </w:r>
    </w:p>
    <w:p>
      <w:pPr>
        <w:pStyle w:val="style0"/>
        <w:rPr/>
      </w:pPr>
    </w:p>
    <w:p>
      <w:pPr>
        <w:pStyle w:val="style0"/>
        <w:rPr/>
      </w:pPr>
      <w:r>
        <w:rPr>
          <w:lang w:val="en-US"/>
        </w:rPr>
        <w:t>TAKE NOTE TULAD SA SINABI KO PARA HINDI MO MAKALIMUTAN UNG BUING FLOW /IDEA ,FEATURES OR YUNG BUKNG SYSTEM OR PROMPT OR KAHIT ANO PARA HINDI MO MAKALIMUTAN GAWA KA NG FILE TAPOS DUON MO ILAGAY UNG TEXT PARA HINDI MO MAKALIMUTAN,AT ALAM ANG GAGAWIN,HINDIPA NAGAWA AT YUNG MGA NAGAWA NA</w:t>
      </w:r>
    </w:p>
    <w:p>
      <w:pPr>
        <w:pStyle w:val="style0"/>
        <w:rPr/>
      </w:pPr>
    </w:p>
    <w:p>
      <w:pPr>
        <w:pStyle w:val="style0"/>
        <w:rPr/>
      </w:pPr>
      <w:r>
        <w:rPr>
          <w:lang w:val="en-US"/>
        </w:rPr>
        <w:t>And hindi muna natin gagawin ang mga dashboard ng mga service like sila libririan, clinic, guidance,and others kasi tatapusin muna natin ang home dashboard for the student,teacher,admin,and sa mga head  ng mga services,</w:t>
      </w:r>
    </w:p>
    <w:p>
      <w:pPr>
        <w:pStyle w:val="style0"/>
        <w:rPr/>
      </w:pPr>
      <w:r>
        <w:rPr>
          <w:lang w:val="en-US"/>
        </w:rPr>
        <w:t xml:space="preserve">‎if ready na gawin sila libririan dashboard ito ung prompt or buong idea na gagawin,para pala hindi mo makalimutan gawa ka ng isang file like sa .md or .txt  and duon mo isulat ang mga gagawin mo ,mga tapos nang gawin at mga gagawin pa para hindi mo makalimutan at babasahin mo nalang ang file na ito at para hindi ka maguluhan,,okay balik tayo kay library </w:t>
      </w:r>
    </w:p>
    <w:p>
      <w:pPr>
        <w:pStyle w:val="style0"/>
        <w:rPr/>
      </w:pPr>
      <w:r>
        <w:rPr>
          <w:lang w:val="en-US"/>
        </w:rPr>
        <w:t>‎</w:t>
      </w:r>
    </w:p>
    <w:p>
      <w:pPr>
        <w:pStyle w:val="style0"/>
        <w:rPr/>
      </w:pPr>
      <w:r>
        <w:rPr>
          <w:lang w:val="en-US"/>
        </w:rPr>
        <w:t xml:space="preserve">First dashboard </w:t>
      </w:r>
    </w:p>
    <w:p>
      <w:pPr>
        <w:pStyle w:val="style0"/>
        <w:rPr/>
      </w:pPr>
      <w:r>
        <w:rPr>
          <w:lang w:val="en-US"/>
        </w:rPr>
        <w:t>‎librarynext library dashboards ng teacher, student and for the Librarian (like i said special library dashboard ng libririan,kasi siya ang mag mamanage ng library)</w:t>
      </w:r>
    </w:p>
    <w:p>
      <w:pPr>
        <w:pStyle w:val="style0"/>
        <w:rPr/>
      </w:pPr>
      <w:r>
        <w:rPr>
          <w:lang w:val="en-US"/>
        </w:rPr>
        <w:t>‎make it as comprehensive, automated, and intelligent digital platform designed to manage both the physical and digital operations of the school library. It consists of 3 main dashboards: the Student and Teacher Dashboard (unified for both roles) and the Librarian Dashboard, each with clearly defined features, workflows, and role-based access.</w:t>
      </w:r>
    </w:p>
    <w:p>
      <w:pPr>
        <w:pStyle w:val="style0"/>
        <w:rPr/>
      </w:pPr>
      <w:r>
        <w:rPr>
          <w:lang w:val="en-US"/>
        </w:rPr>
        <w:t>‎</w:t>
      </w:r>
    </w:p>
    <w:p>
      <w:pPr>
        <w:pStyle w:val="style0"/>
        <w:rPr/>
      </w:pPr>
      <w:r>
        <w:rPr>
          <w:lang w:val="en-US"/>
        </w:rPr>
        <w:t>‎For the Student and Teacher library Dashboard, (first sa school library not in the system) to enter the school library instead of manual writing in to log in users must  scan a QR code at the library entrance kapag iniscan un mapupunta sila sa isang page  which opens a digital page entry form to input Name, Student Number or Employee ID( optional siya and hindi siya na ngaanong ca required), Course/Department, and Purpose of Visit (with selectable dropdown options and optional free input) mag add ka din na if hindi student/or teacher ung gagamit like visitors. Once submitted and validated, the system records Time In, granting library access and updates the libririan dashboard (kaya maglagay ka duon ng kung saan ni libririan mamananage it.. Check-in is mandatory for borrowing or accessing library resources. Upon leaving, users scan the QR code again to record Time Out, completing their session.</w:t>
      </w:r>
    </w:p>
    <w:p>
      <w:pPr>
        <w:pStyle w:val="style0"/>
        <w:rPr/>
      </w:pPr>
      <w:r>
        <w:rPr>
          <w:lang w:val="en-US"/>
        </w:rPr>
        <w:t>‎</w:t>
      </w:r>
    </w:p>
    <w:p>
      <w:pPr>
        <w:pStyle w:val="style0"/>
        <w:rPr/>
      </w:pPr>
      <w:r>
        <w:rPr>
          <w:lang w:val="en-US"/>
        </w:rPr>
        <w:t>‎next Inside the for the student and teacher library dashboard, users can access an Advanced Digital Catalog (OPAC) to search books by title, author, ISBN, or category, with real-time availability statuses such as Available, Borrowed, Reserved, or Under Repair. Each book displays detailed information including Name, Author, Ratings, Picture, Overview, and Related Books. Users can borrow available books or reserve unavailable ones.like</w:t>
      </w:r>
    </w:p>
    <w:p>
      <w:pPr>
        <w:pStyle w:val="style0"/>
        <w:rPr/>
      </w:pPr>
      <w:r>
        <w:rPr>
          <w:lang w:val="en-US"/>
        </w:rPr>
        <w:t>‎User accesses Digital Catalog from the dashboard.</w:t>
      </w:r>
    </w:p>
    <w:p>
      <w:pPr>
        <w:pStyle w:val="style0"/>
        <w:rPr/>
      </w:pPr>
      <w:r>
        <w:rPr>
          <w:lang w:val="en-US"/>
        </w:rPr>
        <w:t>‎Can search/filter books using:</w:t>
      </w:r>
    </w:p>
    <w:p>
      <w:pPr>
        <w:pStyle w:val="style0"/>
        <w:rPr/>
      </w:pPr>
      <w:r>
        <w:rPr>
          <w:lang w:val="en-US"/>
        </w:rPr>
        <w:t>‎Title</w:t>
      </w:r>
    </w:p>
    <w:p>
      <w:pPr>
        <w:pStyle w:val="style0"/>
        <w:rPr/>
      </w:pPr>
      <w:r>
        <w:rPr>
          <w:lang w:val="en-US"/>
        </w:rPr>
        <w:t>‎Author</w:t>
      </w:r>
    </w:p>
    <w:p>
      <w:pPr>
        <w:pStyle w:val="style0"/>
        <w:rPr/>
      </w:pPr>
      <w:r>
        <w:rPr>
          <w:lang w:val="en-US"/>
        </w:rPr>
        <w:t>‎ISBN</w:t>
      </w:r>
    </w:p>
    <w:p>
      <w:pPr>
        <w:pStyle w:val="style0"/>
        <w:rPr/>
      </w:pPr>
      <w:r>
        <w:rPr>
          <w:lang w:val="en-US"/>
        </w:rPr>
        <w:t>‎Category</w:t>
      </w:r>
    </w:p>
    <w:p>
      <w:pPr>
        <w:pStyle w:val="style0"/>
        <w:rPr/>
      </w:pPr>
      <w:r>
        <w:rPr>
          <w:lang w:val="en-US"/>
        </w:rPr>
        <w:t>‎Special tabs: Trending, Random, K–12, A–Z, or Collections</w:t>
      </w:r>
    </w:p>
    <w:p>
      <w:pPr>
        <w:pStyle w:val="style0"/>
        <w:rPr/>
      </w:pPr>
      <w:r>
        <w:rPr>
          <w:lang w:val="en-US"/>
        </w:rPr>
        <w:t>‎</w:t>
      </w:r>
    </w:p>
    <w:p>
      <w:pPr>
        <w:pStyle w:val="style0"/>
        <w:rPr/>
      </w:pPr>
      <w:r>
        <w:rPr>
          <w:lang w:val="en-US"/>
        </w:rPr>
        <w:t>‎System displays books with real-time availability:</w:t>
      </w:r>
    </w:p>
    <w:p>
      <w:pPr>
        <w:pStyle w:val="style0"/>
        <w:rPr/>
      </w:pPr>
      <w:r>
        <w:rPr>
          <w:lang w:val="en-US"/>
        </w:rPr>
        <w:t>‎Available</w:t>
      </w:r>
    </w:p>
    <w:p>
      <w:pPr>
        <w:pStyle w:val="style0"/>
        <w:rPr/>
      </w:pPr>
      <w:r>
        <w:rPr>
          <w:lang w:val="en-US"/>
        </w:rPr>
        <w:t>‎Borrowed</w:t>
      </w:r>
    </w:p>
    <w:p>
      <w:pPr>
        <w:pStyle w:val="style0"/>
        <w:rPr/>
      </w:pPr>
      <w:r>
        <w:rPr>
          <w:lang w:val="en-US"/>
        </w:rPr>
        <w:t>‎Reserved</w:t>
      </w:r>
    </w:p>
    <w:p>
      <w:pPr>
        <w:pStyle w:val="style0"/>
        <w:rPr/>
      </w:pPr>
      <w:r>
        <w:rPr>
          <w:lang w:val="en-US"/>
        </w:rPr>
        <w:t>‎Under Repair</w:t>
      </w:r>
    </w:p>
    <w:p>
      <w:pPr>
        <w:pStyle w:val="style0"/>
        <w:rPr/>
      </w:pPr>
      <w:r>
        <w:rPr>
          <w:lang w:val="en-US"/>
        </w:rPr>
        <w:t>‎</w:t>
      </w:r>
    </w:p>
    <w:p>
      <w:pPr>
        <w:pStyle w:val="style0"/>
        <w:rPr/>
      </w:pPr>
      <w:r>
        <w:rPr>
          <w:lang w:val="en-US"/>
        </w:rPr>
        <w:t>‎Each book entry shows:</w:t>
      </w:r>
    </w:p>
    <w:p>
      <w:pPr>
        <w:pStyle w:val="style0"/>
        <w:rPr/>
      </w:pPr>
      <w:r>
        <w:rPr>
          <w:lang w:val="en-US"/>
        </w:rPr>
        <w:t>‎Name / Author</w:t>
      </w:r>
    </w:p>
    <w:p>
      <w:pPr>
        <w:pStyle w:val="style0"/>
        <w:rPr/>
      </w:pPr>
      <w:r>
        <w:rPr>
          <w:lang w:val="en-US"/>
        </w:rPr>
        <w:t>‎Picture / Cover</w:t>
      </w:r>
    </w:p>
    <w:p>
      <w:pPr>
        <w:pStyle w:val="style0"/>
        <w:rPr/>
      </w:pPr>
      <w:r>
        <w:rPr>
          <w:lang w:val="en-US"/>
        </w:rPr>
        <w:t>‎Ratings</w:t>
      </w:r>
    </w:p>
    <w:p>
      <w:pPr>
        <w:pStyle w:val="style0"/>
        <w:rPr/>
      </w:pPr>
      <w:r>
        <w:rPr>
          <w:lang w:val="en-US"/>
        </w:rPr>
        <w:t>‎Overview</w:t>
      </w:r>
    </w:p>
    <w:p>
      <w:pPr>
        <w:pStyle w:val="style0"/>
        <w:rPr/>
      </w:pPr>
      <w:r>
        <w:rPr>
          <w:lang w:val="en-US"/>
        </w:rPr>
        <w:t>‎Related Books</w:t>
      </w:r>
    </w:p>
    <w:p>
      <w:pPr>
        <w:pStyle w:val="style0"/>
        <w:rPr/>
      </w:pPr>
      <w:r>
        <w:rPr>
          <w:lang w:val="en-US"/>
        </w:rPr>
        <w:t>‎</w:t>
      </w:r>
    </w:p>
    <w:p>
      <w:pPr>
        <w:pStyle w:val="style0"/>
        <w:rPr/>
      </w:pPr>
      <w:r>
        <w:rPr>
          <w:lang w:val="en-US"/>
        </w:rPr>
        <w:t>‎User can:</w:t>
      </w:r>
    </w:p>
    <w:p>
      <w:pPr>
        <w:pStyle w:val="style0"/>
        <w:rPr/>
      </w:pPr>
      <w:r>
        <w:rPr>
          <w:lang w:val="en-US"/>
        </w:rPr>
        <w:t>‎Borrow if available</w:t>
      </w:r>
    </w:p>
    <w:p>
      <w:pPr>
        <w:pStyle w:val="style0"/>
        <w:rPr/>
      </w:pPr>
      <w:r>
        <w:rPr>
          <w:lang w:val="en-US"/>
        </w:rPr>
        <w:t>‎Reserve if unavailable</w:t>
      </w:r>
    </w:p>
    <w:p>
      <w:pPr>
        <w:pStyle w:val="style0"/>
        <w:rPr/>
      </w:pPr>
      <w:r>
        <w:rPr>
          <w:lang w:val="en-US"/>
        </w:rPr>
        <w:t>‎</w:t>
      </w:r>
    </w:p>
    <w:p>
      <w:pPr>
        <w:pStyle w:val="style0"/>
        <w:rPr/>
      </w:pPr>
      <w:r>
        <w:rPr>
          <w:lang w:val="en-US"/>
        </w:rPr>
        <w:t>‎Borrowing Books</w:t>
      </w:r>
    </w:p>
    <w:p>
      <w:pPr>
        <w:pStyle w:val="style0"/>
        <w:rPr/>
      </w:pPr>
      <w:r>
        <w:rPr>
          <w:lang w:val="en-US"/>
        </w:rPr>
        <w:t>‎User selects an available book and requests borrowing.</w:t>
      </w:r>
    </w:p>
    <w:p>
      <w:pPr>
        <w:pStyle w:val="style0"/>
        <w:rPr/>
      </w:pPr>
      <w:r>
        <w:rPr>
          <w:lang w:val="en-US"/>
        </w:rPr>
        <w:t>‎System checks eligibility:</w:t>
      </w:r>
    </w:p>
    <w:p>
      <w:pPr>
        <w:pStyle w:val="style0"/>
        <w:rPr/>
      </w:pPr>
      <w:r>
        <w:rPr>
          <w:lang w:val="en-US"/>
        </w:rPr>
        <w:t>‎Must be checked in via QR</w:t>
      </w:r>
    </w:p>
    <w:p>
      <w:pPr>
        <w:pStyle w:val="style0"/>
        <w:rPr/>
      </w:pPr>
      <w:r>
        <w:rPr>
          <w:lang w:val="en-US"/>
        </w:rPr>
        <w:t>‎Must not exceed 3 borrowed books</w:t>
      </w:r>
    </w:p>
    <w:p>
      <w:pPr>
        <w:pStyle w:val="style0"/>
        <w:rPr/>
      </w:pPr>
      <w:r>
        <w:rPr>
          <w:lang w:val="en-US"/>
        </w:rPr>
        <w:t>‎Must not have overdue books or unpaid fines (unless librarian override is allowed)</w:t>
      </w:r>
    </w:p>
    <w:p>
      <w:pPr>
        <w:pStyle w:val="style0"/>
        <w:rPr/>
      </w:pPr>
      <w:r>
        <w:rPr>
          <w:lang w:val="en-US"/>
        </w:rPr>
        <w:t>‎If eligible, borrow request is confirmed:</w:t>
      </w:r>
    </w:p>
    <w:p>
      <w:pPr>
        <w:pStyle w:val="style0"/>
        <w:rPr/>
      </w:pPr>
      <w:r>
        <w:rPr>
          <w:lang w:val="en-US"/>
        </w:rPr>
        <w:t>‎System logs Borrow Date</w:t>
      </w:r>
    </w:p>
    <w:p>
      <w:pPr>
        <w:pStyle w:val="style0"/>
        <w:rPr/>
      </w:pPr>
      <w:r>
        <w:rPr>
          <w:lang w:val="en-US"/>
        </w:rPr>
        <w:t>‎Computes Due Date (3 valid school days, skipping weekends, holidays, and class suspensions) para naman gumagana yang 3 day logic na yan ,in the libririan dashboard meron duon ung parang mamananage ung ito like example may calendar and if walang pason i cliclick niya lang ung kung anobg day ang walang pasok so if merong mga nakapag pareseeve sa day nayun at biglang walang pasok sa day na pinag reservan ng mg student or teacher ang pinareserve nila is mawawala ,</w:t>
      </w:r>
    </w:p>
    <w:p>
      <w:pPr>
        <w:pStyle w:val="style0"/>
        <w:rPr/>
      </w:pPr>
      <w:r>
        <w:rPr>
          <w:lang w:val="en-US"/>
        </w:rPr>
        <w:t>‎Updates book availability</w:t>
      </w:r>
    </w:p>
    <w:p>
      <w:pPr>
        <w:pStyle w:val="style0"/>
        <w:rPr/>
      </w:pPr>
      <w:r>
        <w:rPr>
          <w:lang w:val="en-US"/>
        </w:rPr>
        <w:t>‎</w:t>
      </w:r>
    </w:p>
    <w:p>
      <w:pPr>
        <w:pStyle w:val="style0"/>
        <w:rPr/>
      </w:pPr>
      <w:r>
        <w:rPr>
          <w:lang w:val="en-US"/>
        </w:rPr>
        <w:t>‎The Smart Reservation System includes a calendar interface for selecting available reservation dates when only one copy and kahit meron pang copy remains para makapili kung anong date ito ipareserve, automatically checking for conflicts, tracking queue positions (first-come, first-served), and sending in-system and email notifications. Reservations are automatically canceled if not claimed within 24 hours, and the next user in the queue is notified. Users are limited to three borrowed books and two active reservations simultaneously. Borrowed books are tracked with due dates (3 valid school days, automatically skipping weekends, holidays, and class suspensions), and overdue fines are automatically calculated at ₱25/day based on valid school days.</w:t>
      </w:r>
    </w:p>
    <w:p>
      <w:pPr>
        <w:pStyle w:val="style0"/>
        <w:rPr/>
      </w:pPr>
      <w:r>
        <w:rPr>
          <w:lang w:val="en-US"/>
        </w:rPr>
        <w:t>‎</w:t>
      </w:r>
    </w:p>
    <w:p>
      <w:pPr>
        <w:pStyle w:val="style0"/>
        <w:rPr/>
      </w:pPr>
      <w:r>
        <w:rPr>
          <w:lang w:val="en-US"/>
        </w:rPr>
        <w:t>‎The dashboard also includes an E-Resource Hub, providing 24/7 access to PDFs, e-books, journals, and theses (pwedeng mag add ang teacher ng mg E resorces or mga pdf or file). Users can read e-books online, continue from the last page, download files if allowed, rate books (1–5 stars) and kapag in  real books naman pwede lang siyang mag rate and mag bigay ng feedback after niyang na isauli ung libro and na confirm ng LIBRIRIAN , and add books to their personal collections(example may nakitang magandang libro i sstar or add niya ito as collection niya para mabalikan niya nalang ito para hindi niya nahahanapin). A Recommendation AI suggests books based on user activity. The Personal Library Activity History consolidates visit logs, borrowed books, reservations, and penalties. A Smart Notification System alerts users about due dates, reserved book availability, overdue fines, or canceled reservations. The Library Rules&amp;Guidelines Section informs users about borrowing limits, penalties, and schedules. Additional features in the student/teacher dashboard include Browse categories (subject, trending, A–Z lists, collections, random books, K–12), Trending Books, and Recently Returned Books, enhancing discovery and library engagement</w:t>
      </w:r>
    </w:p>
    <w:p>
      <w:pPr>
        <w:pStyle w:val="style0"/>
        <w:rPr/>
      </w:pPr>
      <w:r>
        <w:rPr>
          <w:lang w:val="en-US"/>
        </w:rPr>
        <w:t>‎.</w:t>
      </w:r>
    </w:p>
    <w:p>
      <w:pPr>
        <w:pStyle w:val="style0"/>
        <w:rPr/>
      </w:pPr>
      <w:r>
        <w:rPr>
          <w:lang w:val="en-US"/>
        </w:rPr>
        <w:t>‎</w:t>
      </w:r>
    </w:p>
    <w:p>
      <w:pPr>
        <w:pStyle w:val="style0"/>
        <w:rPr/>
      </w:pPr>
      <w:r>
        <w:rPr>
          <w:lang w:val="en-US"/>
        </w:rPr>
        <w:t>‎For the Librarian Dashboard, the system provides full administrative control. Librarians manage Inventory and Resource Management, adding, updating, or deleting books with Title, Author, ISBN, Category, and Number of Copies, and can manage dynamic categories (create, edit, delete with usage restrictions). A Bulk Import feature allows multiple books to be uploaded via CSV/Excel with automatic validation and error handling. The system also includes a Book Condition Tracking System to record book status before and after borrowing, triggering penalties for damages, and a Dynamic Fine Calculation System to automatically compute overdue penalties.</w:t>
      </w:r>
    </w:p>
    <w:p>
      <w:pPr>
        <w:pStyle w:val="style0"/>
        <w:rPr/>
      </w:pPr>
      <w:r>
        <w:rPr>
          <w:lang w:val="en-US"/>
        </w:rPr>
        <w:t>‎</w:t>
      </w:r>
    </w:p>
    <w:p>
      <w:pPr>
        <w:pStyle w:val="style0"/>
        <w:rPr/>
      </w:pPr>
      <w:r>
        <w:rPr>
          <w:lang w:val="en-US"/>
        </w:rPr>
        <w:t>‎The QR-Based Entry and Exit Monitoring Dashboard enables librarians to monitor real-time user activity, view completed logs with Time In, Time Out, and duration of stay, prevent duplicate sessions, and manage visitor entries. For borrowing, the Librarian-Controlled Borrowing System allows librarians to select the user and book, validate eligibility (QR login, borrowing limits, no overdue or unpaid fines), and override restrictions if necessary. Borrowed books are logged automatically, inventory updated, and due dates calculated. The Return Validation System allows inspection of returned books, determination of condition (Good, Damaged, Lost), automatic application of fines, and updates to reservations.</w:t>
      </w:r>
    </w:p>
    <w:p>
      <w:pPr>
        <w:pStyle w:val="style0"/>
        <w:rPr/>
      </w:pPr>
      <w:r>
        <w:rPr>
          <w:lang w:val="en-US"/>
        </w:rPr>
        <w:t>‎</w:t>
      </w:r>
    </w:p>
    <w:p>
      <w:pPr>
        <w:pStyle w:val="style0"/>
        <w:rPr/>
      </w:pPr>
      <w:r>
        <w:rPr>
          <w:lang w:val="en-US"/>
        </w:rPr>
        <w:t>‎The Reservation Management System allows librarians to monitor all reservations, manually cancel or override them, and track queue status. Real-Time Data Synchronization ensures all entries, exits, inventory updates, borrowing transactions, and reservations are immediately reflected across dashboards. An Integrated Library Clearance System checks pending obligations before marking students as cleared. The system includes a Library Analytics Dashboard for visualizing most borrowed books, peak usage times, and user activity trends. School-Day Validation Logic ensures all borrowing, returning, and fines comply with the academic calendar. An Audit Trail logs all librarian actions with timestamps to ensure transparency and accountability.</w:t>
      </w:r>
    </w:p>
    <w:p>
      <w:pPr>
        <w:pStyle w:val="style0"/>
        <w:rPr/>
      </w:pPr>
      <w:r>
        <w:rPr>
          <w:lang w:val="en-US"/>
        </w:rPr>
        <w:t>‎</w:t>
      </w:r>
    </w:p>
    <w:p>
      <w:pPr>
        <w:pStyle w:val="style0"/>
        <w:rPr/>
      </w:pPr>
      <w:r>
        <w:rPr>
          <w:lang w:val="en-US"/>
        </w:rPr>
        <w:t>‎Overall, the system is a fully automated, role-based, and intelligent library management solution, combining QR-based physical monitoring, advanced digital catalog, borrowing, reservation, and e-resource management, providing a modern, efficient, and fair library experience for students, teachers, visitors, and librarians alike.</w:t>
      </w:r>
    </w:p>
    <w:p>
      <w:pPr>
        <w:pStyle w:val="style0"/>
        <w:rPr/>
      </w:pPr>
      <w:r>
        <w:rPr>
          <w:lang w:val="en-US"/>
        </w:rPr>
        <w:t xml:space="preserve">‎okay ito ung buong idea or gagawin mo sa library dashboard for the teacher, student,admin, and sa libririan dashboard next na is sa clinic dashboard na ng student, teacher,admin and nurse dashboard </w:t>
      </w:r>
    </w:p>
    <w:p>
      <w:pPr>
        <w:pStyle w:val="style0"/>
        <w:rPr/>
      </w:pP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done</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ayusin</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mo</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yung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ginawa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mong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text</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para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para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hindi</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mo</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makalimutan,ang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mga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nagawa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hindi</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nagawa</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gagawin</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palang</w:t>
      </w:r>
    </w:p>
    <w:p>
      <w:pPr>
        <w:pStyle w:val="style0"/>
        <w:rPr/>
      </w:pPr>
    </w:p>
    <w:p>
      <w:pPr>
        <w:pStyle w:val="style0"/>
        <w:rPr/>
      </w:pPr>
      <w:r>
        <w:rPr>
          <w:lang w:val="en-US"/>
        </w:rPr>
        <w:t xml:space="preserve">Clinic next </w:t>
      </w:r>
    </w:p>
    <w:p>
      <w:pPr>
        <w:pStyle w:val="style0"/>
        <w:rPr/>
      </w:pPr>
      <w:r>
        <w:rPr>
          <w:lang w:val="en-US"/>
        </w:rPr>
        <w:t>‎in clinic dashboard for admin,teacher ,student and nurse dashboard for the nurse</w:t>
      </w:r>
    </w:p>
    <w:p>
      <w:pPr>
        <w:pStyle w:val="style0"/>
        <w:rPr/>
      </w:pPr>
      <w:r>
        <w:rPr>
          <w:lang w:val="en-US"/>
        </w:rPr>
        <w:t>‎</w:t>
      </w:r>
    </w:p>
    <w:p>
      <w:pPr>
        <w:pStyle w:val="style0"/>
        <w:rPr/>
      </w:pPr>
      <w:r>
        <w:rPr>
          <w:lang w:val="en-US"/>
        </w:rPr>
        <w:t>‎The Clinic Support Service System is designed as a comprehensive and intelligent digital platform that integrates real-time clinic operations, preventive healthcare monitoring, and medical record management for both students, teachers, and clinic personnel. When a student or teacher logs into the system, the clinic dashboard immediately displays a real-time Clinic Availability Status Indicator at the top of the interface. This indicator reflects whether the clinic is currently available or not, based on the input of the nurse or clinic head. The nurse has full control over this feature through a toggle button in the nurse dashboard, allowing them to set the clinic status as “Available” or “Not Available,” with optional inputs such as reason (e.g., emergency, break time) and duration. Once updated, the system processes the change in real time and reflects it instantly on all user dashboards, ensuring that students and teachers are properly informed before visiting the clinic.</w:t>
      </w:r>
    </w:p>
    <w:p>
      <w:pPr>
        <w:pStyle w:val="style0"/>
        <w:rPr/>
      </w:pPr>
      <w:r>
        <w:rPr>
          <w:lang w:val="en-US"/>
        </w:rPr>
        <w:t>‎</w:t>
      </w:r>
    </w:p>
    <w:p>
      <w:pPr>
        <w:pStyle w:val="style0"/>
        <w:rPr/>
      </w:pPr>
      <w:r>
        <w:rPr>
          <w:lang w:val="en-US"/>
        </w:rPr>
        <w:t>‎Following the availability indicator, the system presents the Health Overview Panel, which serves as a preventive healthcare feature rather than a reactive one. This panel prompts users to input their daily health data if no record has been submitted for the day. By clicking the “Update Health Data” button, users are directed to a structured input form where they provide information such as hours of sleep, water intake, height, weight, and an optional mood indicator. Upon submission, the system automatically calculates the user’s Body Mass Index (BMI) using a standard formula and evaluates the provided data through predefined rule-based conditions. For instance, insufficient sleep triggers a “Needs Rest” status, low water intake prompts hydration suggestions, and abnormal BMI values result in a monitoring status. The system then generates a Health Status Indicator along with basic recommendations, giving the impression of an intelligent and responsive health monitoring system while remaining simple in implementation.</w:t>
      </w:r>
    </w:p>
    <w:p>
      <w:pPr>
        <w:pStyle w:val="style0"/>
        <w:rPr/>
      </w:pPr>
      <w:r>
        <w:rPr>
          <w:lang w:val="en-US"/>
        </w:rPr>
        <w:t>‎</w:t>
      </w:r>
    </w:p>
    <w:p>
      <w:pPr>
        <w:pStyle w:val="style0"/>
        <w:rPr/>
      </w:pPr>
      <w:r>
        <w:rPr>
          <w:lang w:val="en-US"/>
        </w:rPr>
        <w:t>‎In addition, each user has access to a Centralized Digital Health Record or E-Health Card, which replaces the traditional physical health card. This digital profile securely stores essential medical information such as medical history, allergies, current medications, blood type, and emergency contacts. While students and teachers can view their own records, the nurse has full administrative access to search, update, and manage these records through the nurse dashboard. This ensures that critical medical information can be accessed instantly during emergencies or consultations.</w:t>
      </w:r>
    </w:p>
    <w:p>
      <w:pPr>
        <w:pStyle w:val="style0"/>
        <w:rPr/>
      </w:pPr>
      <w:r>
        <w:rPr>
          <w:lang w:val="en-US"/>
        </w:rPr>
        <w:t>‎</w:t>
      </w:r>
    </w:p>
    <w:p>
      <w:pPr>
        <w:pStyle w:val="style0"/>
        <w:rPr/>
      </w:pPr>
      <w:r>
        <w:rPr>
          <w:lang w:val="en-US"/>
        </w:rPr>
        <w:t>‎To further enhance convenience, the system includes a Medicine Availability Viewer, allowing students and teachers to check whether specific medicines are in stock before going to the clinic. Users can search for a medicine and view its availability status, such as “In Stock” or “Out of Stock.” However, access is limited to viewing only, and users are not allowed to reserve or request medicines to maintain proper medical control. On the nurse side, the system is integrated with a Real-Time Medicine Inventory and Expiry Alert System, where all medicine stocks are monitored. The inventory automatically updates whenever medicine is dispensed, and the system generates alerts when stock levels are low or when medicines are nearing their expiration date, ensuring efficient inventory management.</w:t>
      </w:r>
    </w:p>
    <w:p>
      <w:pPr>
        <w:pStyle w:val="style0"/>
        <w:rPr/>
      </w:pPr>
      <w:r>
        <w:rPr>
          <w:lang w:val="en-US"/>
        </w:rPr>
        <w:t>‎</w:t>
      </w:r>
    </w:p>
    <w:p>
      <w:pPr>
        <w:pStyle w:val="style0"/>
        <w:rPr/>
      </w:pPr>
      <w:r>
        <w:rPr>
          <w:lang w:val="en-US"/>
        </w:rPr>
        <w:t>‎The system also implements a QR Code-Based Clinic Visit Logging integrated with Treatment Logging. When a student or teacher enters the clinic in the school (instead of writing or mag fifill up sa paper), they scan a QR code that redirects them to a digital form where they input basic information such as name, course, and optional reason for visit. The system automatically records the date and time of entry. This information is then transmitted to the nurse dashboard, where the nurse can view a real-time list of patients currently in the clinic. After consultation, the nurse records the patient’s symptoms, diagnosis, treatment provided, and any medicine given. This data is stored in the system and becomes part of the patient’s medical history. Additionally, the system can detect repeated visits within a short period and may suggest further medical attention, such as referral to a hospital or specialist, adding a layer of intelligent monitoring.</w:t>
      </w:r>
    </w:p>
    <w:p>
      <w:pPr>
        <w:pStyle w:val="style0"/>
        <w:rPr/>
      </w:pPr>
      <w:r>
        <w:rPr>
          <w:lang w:val="en-US"/>
        </w:rPr>
        <w:t>‎</w:t>
      </w:r>
    </w:p>
    <w:p>
      <w:pPr>
        <w:pStyle w:val="style0"/>
        <w:rPr/>
      </w:pPr>
      <w:r>
        <w:rPr>
          <w:lang w:val="en-US"/>
        </w:rPr>
        <w:t>‎Another important feature is the Student Medical Clearance and Certification System, which allows students and teachers to request medical clearance online. This is particularly useful for activities such as sports participation, on-the-job training, or returning to school after illness. Users can upload necessary documents such as medical certificates or laboratory results. The nurse or clinic head reviews these submissions and either approves or rejects the request. Once approved, the system automatically updates the user’s status to “Cleared,” which is reflected in their digital record.</w:t>
      </w:r>
    </w:p>
    <w:p>
      <w:pPr>
        <w:pStyle w:val="style0"/>
        <w:rPr/>
      </w:pPr>
      <w:r>
        <w:rPr>
          <w:lang w:val="en-US"/>
        </w:rPr>
        <w:t>‎</w:t>
      </w:r>
    </w:p>
    <w:p>
      <w:pPr>
        <w:pStyle w:val="style0"/>
        <w:rPr/>
      </w:pPr>
      <w:r>
        <w:rPr>
          <w:lang w:val="en-US"/>
        </w:rPr>
        <w:t>‎The system also includes a Clinic Announcements and Health Advisories Module, which serves as a centralized communication channel between the clinic and its users. The nurse can create structured announcements by providing a title, category, description, target audience, priority level, and duration. Once submitted, the system validates and stores the announcement, then distributes it based on its priority level. High-priority announcements, such as health alerts or emergencies, are displayed as prominent banners at the top of the dashboard and may trigger notifications, while medium and low-priority announcements are displayed in a dedicated announcements section. Each announcement remains visible within its scheduled duration and is automatically archived after expiration, ensuring that the dashboard remains organized and up-to-date.</w:t>
      </w:r>
    </w:p>
    <w:p>
      <w:pPr>
        <w:pStyle w:val="style0"/>
        <w:rPr/>
      </w:pPr>
      <w:r>
        <w:rPr>
          <w:lang w:val="en-US"/>
        </w:rPr>
        <w:t>‎</w:t>
      </w:r>
    </w:p>
    <w:p>
      <w:pPr>
        <w:pStyle w:val="style0"/>
        <w:rPr/>
      </w:pPr>
      <w:r>
        <w:rPr>
          <w:lang w:val="en-US"/>
        </w:rPr>
        <w:t>‎For service evaluation, the system provides a Student Health Feedback System, where users can submit feedback after receiving clinic services. This includes ratings and optional comments. All feedback is stored in the system and reviewed by the nurse through a moderation interface. The nurse can filter or hide inappropriate feedback, while approved feedback may be displayed for transparency and quality assurance purposes. This ensures that the clinic continuously improves its services based on actual user experience.</w:t>
      </w:r>
    </w:p>
    <w:p>
      <w:pPr>
        <w:pStyle w:val="style0"/>
        <w:rPr/>
      </w:pPr>
      <w:r>
        <w:rPr>
          <w:lang w:val="en-US"/>
        </w:rPr>
        <w:t>‎</w:t>
      </w:r>
    </w:p>
    <w:p>
      <w:pPr>
        <w:pStyle w:val="style0"/>
        <w:rPr/>
      </w:pPr>
      <w:r>
        <w:rPr>
          <w:lang w:val="en-US"/>
        </w:rPr>
        <w:t>‎On the administrative side, the nurse dashboard is equipped with a Campus Disease Surveillance and Analytics Module, which analyzes collected data from clinic visits, diagnoses, and treatment logs. The system generates reports that identify common illnesses, trends, and possible outbreaks within the campus. For example, if a large percentage of clinic visits are related to flu symptoms, the system can highlight this pattern, allowing school administrators to take preventive actions such as issuing health advisories or organizing medical interventions. This transforms the system into a data-driven decision-making tool rather than just a record-keeping platform.</w:t>
      </w:r>
    </w:p>
    <w:p>
      <w:pPr>
        <w:pStyle w:val="style0"/>
        <w:rPr/>
      </w:pPr>
      <w:r>
        <w:rPr>
          <w:lang w:val="en-US"/>
        </w:rPr>
        <w:t>‎</w:t>
      </w:r>
    </w:p>
    <w:p>
      <w:pPr>
        <w:pStyle w:val="style0"/>
        <w:rPr/>
      </w:pPr>
      <w:r>
        <w:rPr>
          <w:lang w:val="en-US"/>
        </w:rPr>
        <w:t>‎Overall, the Clinic Support Service System functions as an integrated, intelligent, and user-centered platform that enhances both operational efficiency and healthcare delivery within the school environment. By combining real-time communication, preventive monitoring, digital records, and analytics, the system not only responds to medical needs but also proactively supports the overall health and well-being of the academic community.</w:t>
      </w:r>
    </w:p>
    <w:p>
      <w:pPr>
        <w:pStyle w:val="style0"/>
        <w:rPr/>
      </w:pPr>
      <w:r>
        <w:rPr>
          <w:lang w:val="en-US"/>
        </w:rPr>
        <w:t>‎</w:t>
      </w:r>
    </w:p>
    <w:p>
      <w:pPr>
        <w:pStyle w:val="style0"/>
        <w:rPr/>
      </w:pPr>
      <w:r>
        <w:rPr>
          <w:lang w:val="en-US"/>
        </w:rPr>
        <w:t>Okay yan na yung buong gagawin mo sa clinic dashboard ng teacher, student, admin and nurse dashboard for the nurse,,</w:t>
      </w:r>
    </w:p>
    <w:p>
      <w:pPr>
        <w:pStyle w:val="style0"/>
        <w:rPr/>
      </w:pPr>
      <w:r>
        <w:rPr>
          <w:lang w:val="en-US"/>
        </w:rPr>
        <w:t>Hindi pa natin magagawa yung kay guidance dashboard at ung iba kasi kulang pa ako ng information para duon,,,ltulad sa sinabi ko kanina bago mo gawin ito tanungin mo muna ako sa lahat ng gagawin sa student,teacher,admin,and sa mga head dashboard (libririan,nurse, guidance counselor,and others) bago mo gawin and i list or gawa ka ng isang file na duon mo ilalagay lahat ng gagawin ,mga natapos at nga gagawin palang at hindi pa nagawa para hindi mo makalimutan lahat ng mga gagawin mo kasi masyadong malawak at malaki ang system na gagawin natin.</w:t>
      </w:r>
    </w:p>
    <w:p>
      <w:pPr>
        <w:pStyle w:val="style0"/>
        <w:rPr/>
      </w:pPr>
      <w:r>
        <w:rPr>
          <w:lang w:val="en-US"/>
        </w:rPr>
        <w:t xml:space="preserve">And to create this whole service support system act as a expert in full stack developer and system analysis to create this </w:t>
      </w:r>
    </w:p>
    <w:p>
      <w:pPr>
        <w:pStyle w:val="style0"/>
        <w:rPr/>
      </w:pPr>
    </w:p>
    <w:p>
      <w:pPr>
        <w:pStyle w:val="style0"/>
        <w:rPr/>
      </w:pPr>
      <w:r>
        <w:rPr>
          <w:lang w:val="en-US"/>
        </w:rPr>
        <w:t>If done na ayusin mo na yung ginawa mong text para para hindi mo makalimutan,ang mga nagawa na hindi nagawa at gagawin palang</w:t>
      </w:r>
    </w:p>
    <w:p>
      <w:pPr>
        <w:pStyle w:val="style0"/>
        <w:rPr/>
      </w:pPr>
    </w:p>
    <w:p>
      <w:pPr>
        <w:pStyle w:val="style0"/>
        <w:rPr/>
      </w:pPr>
      <w:r>
        <w:rPr>
          <w:lang w:val="en-US"/>
        </w:rPr>
        <w:t>Okay done na sa clinic next sa ssc</w:t>
      </w:r>
    </w:p>
    <w:p>
      <w:pPr>
        <w:pStyle w:val="style0"/>
        <w:rPr/>
      </w:pPr>
      <w:r>
        <w:rPr>
          <w:lang w:val="en-US"/>
        </w:rPr>
        <w:t>‎Bago start ang nag mamanage sa ssc service ana scholarship service is si ssc head,and si admin ang nag mamanage sa Alumni,, okay first muna SA</w:t>
      </w:r>
    </w:p>
    <w:p>
      <w:pPr>
        <w:pStyle w:val="style0"/>
        <w:rPr/>
      </w:pPr>
      <w:r>
        <w:rPr>
          <w:lang w:val="en-US"/>
        </w:rPr>
        <w:t>‎</w:t>
      </w:r>
    </w:p>
    <w:p>
      <w:pPr>
        <w:pStyle w:val="style0"/>
        <w:rPr/>
      </w:pPr>
      <w:r>
        <w:rPr>
          <w:lang w:val="en-US"/>
        </w:rPr>
        <w:t>SSC DASHBOARD ,ng student, teacher ,admin and ssc head dashboard (si ssc head din ang nag mamanage sa scholarship)</w:t>
      </w:r>
    </w:p>
    <w:p>
      <w:pPr>
        <w:pStyle w:val="style0"/>
        <w:rPr/>
      </w:pPr>
    </w:p>
    <w:p>
      <w:pPr>
        <w:pStyle w:val="style0"/>
        <w:rPr/>
      </w:pPr>
      <w:r>
        <w:rPr>
          <w:lang w:val="en-US"/>
        </w:rPr>
        <w:t xml:space="preserve">‎The SSC Dashboard is designed as a centralized, automated, and intelligent platform that manages school events, student leadership information, and overall student engagement, ensuring that both students and teachers have real-time visibility while the SSC Head serves as the primary manager and the admin provides support and monitoring. </w:t>
      </w:r>
    </w:p>
    <w:p>
      <w:pPr>
        <w:pStyle w:val="style0"/>
        <w:rPr/>
      </w:pPr>
      <w:r>
        <w:rPr>
          <w:lang w:val="en-US"/>
        </w:rPr>
        <w:t>‎Within the SSC Head dashboard and Admin's ssc dashboard, an interactive calendar system is implemented where events can be created by selecting a specific date and inputting details such as event title, description, date, start time, end time, and event type, including intramurals, examinations, graduation, and other institutional activities. Once submitted, the system validates the input to avoid scheduling conflicts and automatically stores the event in the database, making it instantly visible on the student's ssc dashboards and teacher's ssc dashboards through a real-time automated calendar interface. This allows users to stay informed and prepared for upcoming activities without manual coordination.</w:t>
      </w:r>
    </w:p>
    <w:p>
      <w:pPr>
        <w:pStyle w:val="style0"/>
        <w:rPr/>
      </w:pPr>
      <w:r>
        <w:rPr>
          <w:lang w:val="en-US"/>
        </w:rPr>
        <w:t>‎</w:t>
      </w:r>
    </w:p>
    <w:p>
      <w:pPr>
        <w:pStyle w:val="style0"/>
        <w:rPr/>
      </w:pPr>
      <w:r>
        <w:rPr>
          <w:lang w:val="en-US"/>
        </w:rPr>
        <w:t>‎In addition to event management, the dashboard includes a dedicated SSC Leadership and Candidate Awareness Board where the SSC Head or admin can upload and manage candidate information, including photo, name, course, motto, position, and voting date. Candidates can also be tagged as officially filed or recommended, ensuring transparency in student governance. This information is dynamically displayed in a card-based layout on the student and teacher's ssc  dashboards, allowing the entire school community to easily view current officers, candidates, and election schedules. Furthermore, the system supports the display in teacher's, student's dashboard of ongoing SSC projects and approved events, which, although may be proposed and approved through face-to-face processes, are digitally reflected in the dashboard to provide a centralized and real-time overview of all active and upcoming initiatives. Overall, the SSC Dashboard ensures transparency, accessibility, and efficient communication between SSC leadership, students, teachers, and administration through a fully synchronized and role-based system.</w:t>
      </w:r>
    </w:p>
    <w:p>
      <w:pPr>
        <w:pStyle w:val="style0"/>
        <w:rPr/>
      </w:pPr>
      <w:r>
        <w:rPr>
          <w:lang w:val="en-US"/>
        </w:rPr>
        <w:t>‎</w:t>
      </w:r>
    </w:p>
    <w:p>
      <w:pPr>
        <w:pStyle w:val="style0"/>
        <w:rPr/>
      </w:pPr>
      <w:r>
        <w:rPr>
          <w:lang w:val="en-US"/>
        </w:rPr>
        <w:t>‎if done na sa ssc next ‎SCHOLARSHIP DASHBOARD ng student, teacher ,admin and ssc head dashboard (si ssc head din ang nag mamanage sa scholarship)</w:t>
      </w:r>
    </w:p>
    <w:p>
      <w:pPr>
        <w:pStyle w:val="style0"/>
        <w:rPr/>
      </w:pPr>
    </w:p>
    <w:p>
      <w:pPr>
        <w:pStyle w:val="style0"/>
        <w:rPr/>
      </w:pPr>
      <w:r>
        <w:rPr>
          <w:lang w:val="en-US"/>
        </w:rPr>
        <w:t>‎</w:t>
      </w:r>
    </w:p>
    <w:p>
      <w:pPr>
        <w:pStyle w:val="style0"/>
        <w:rPr/>
      </w:pPr>
      <w:r>
        <w:rPr>
          <w:lang w:val="en-US"/>
        </w:rPr>
        <w:t>‎The Scholarship Dashboard is a comprehensive and automated system designed to streamline the coordination of scholarship processes among SSC Head, students, teachers, and admin, significantly reducing the need for repeated physical inquiries. Through this system, the SSC Head's dashboard for scholarship can create and publish scholarship announcements that include detailed requirements in text format along with uploaded images such as document checklists, ensuring that students and teachers clearly understand what is needed before submission. These announcements are instantly displayed on the student and teacher dashboards, allowing users to prepare their requirements in advance and minimizing confusion or incomplete submissions.</w:t>
      </w:r>
    </w:p>
    <w:p>
      <w:pPr>
        <w:pStyle w:val="style0"/>
        <w:rPr/>
      </w:pPr>
      <w:r>
        <w:rPr>
          <w:lang w:val="en-US"/>
        </w:rPr>
        <w:t>‎</w:t>
      </w:r>
    </w:p>
    <w:p>
      <w:pPr>
        <w:pStyle w:val="style0"/>
        <w:rPr/>
      </w:pPr>
      <w:r>
        <w:rPr>
          <w:lang w:val="en-US"/>
        </w:rPr>
        <w:t>‎To facilitate efficient document handling, the system introduces a “Ready to Submit” feature where students can indicate their preparedness to submit physical documents by clicking a designated button. Once activated, the system records the student’s information along with the date and time of submission intent and immediately notifies the SSC Head or scholarship office through their dashboard, allowing them to anticipate and manage incoming submissions effectively. On the administrative side, an Application Status Tracker is implemented to monitor each student’s application in real-time, where the admin can assign statuses such as Approved, Pending, or Rejected, along with optional comments to provide feedback or instructions. This ensures that students are continuously informed of their application progress without the need to repeatedly visit the office.</w:t>
      </w:r>
    </w:p>
    <w:p>
      <w:pPr>
        <w:pStyle w:val="style0"/>
        <w:rPr/>
      </w:pPr>
      <w:r>
        <w:rPr>
          <w:lang w:val="en-US"/>
        </w:rPr>
        <w:t>‎</w:t>
      </w:r>
    </w:p>
    <w:p>
      <w:pPr>
        <w:pStyle w:val="style0"/>
        <w:rPr/>
      </w:pPr>
      <w:r>
        <w:rPr>
          <w:lang w:val="en-US"/>
        </w:rPr>
        <w:t>‎Additionally, the admin can post official scholarship updates, including deadlines, announcements, and program-specific information such as TDP and TES, as well as details regarding the release of financial assistance. The system includes a tracking mechanism that shows how and when the scholarship will be distributed, whether through ATM or school release, presented in a timeline or status-based format on the student dashboard. This creates a transparent and efficient process where all stakeholders are informed, coordinated, and updated in real time, making the scholarship system more organized, accessible, and user-friendly.</w:t>
      </w:r>
    </w:p>
    <w:p>
      <w:pPr>
        <w:pStyle w:val="style0"/>
        <w:rPr/>
      </w:pPr>
      <w:r>
        <w:rPr>
          <w:lang w:val="en-US"/>
        </w:rPr>
        <w:t>If done na ayusin mo na yung ginawa mong text para para hindi mo makalimutan,ang mga nagawa na hindi nagawa at gagawin palang</w:t>
      </w:r>
    </w:p>
    <w:p>
      <w:pPr>
        <w:pStyle w:val="style0"/>
        <w:rPr/>
      </w:pPr>
      <w:r>
        <w:rPr>
          <w:lang w:val="en-US"/>
        </w:rPr>
        <w:t>‎</w:t>
      </w:r>
    </w:p>
    <w:p>
      <w:pPr>
        <w:spacing w:after="200" w:lineRule="auto" w:line="276"/>
        <w:jc w:val="left"/>
        <w:rPr/>
      </w:pPr>
      <w:r>
        <w:rPr>
          <w:lang w:val="en-US"/>
        </w:rPr>
        <w:t xml:space="preserve">‎if done na sa scholarship next is SSAA DASHBOARD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ng</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student,</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teacher</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and admin dashboard</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bidi="ar-SA" w:eastAsia="zh-CN"/>
        </w:rPr>
        <w:t>(si admin ang mag mamanage ng ssaa)</w:t>
      </w:r>
    </w:p>
    <w:p>
      <w:pPr>
        <w:pStyle w:val="style0"/>
        <w:rPr/>
      </w:pPr>
      <w:r>
        <w:rPr>
          <w:lang w:val="en-US"/>
        </w:rPr>
        <w:t>‎</w:t>
      </w:r>
    </w:p>
    <w:p>
      <w:pPr>
        <w:pStyle w:val="style0"/>
        <w:rPr/>
      </w:pPr>
      <w:r>
        <w:rPr>
          <w:lang w:val="en-US"/>
        </w:rPr>
        <w:t>‎The SSAA Dashboard functions as a centralized hub for managing, tracking, and maintaining records of graduating students and alumni, ensuring accurate monitoring of student progression and employability. For students approaching graduation, such as those in higher year levels like ICT 2 or BSCS 4, the system automatically monitors their academic status, categorizing them as passed, failed, or irregular. The admin is provided with a selective bulk promotion interface where eligible students can be efficiently promoted by selecting them through checkboxes, ensuring that only qualified individuals move to the next academic level while those who fail remain in their current year. Once the promotion process is executed, the system automatically updates the student’s year level, logs the action in an audit trail with timestamps and relevant details, and sends corresponding notifications to students, congratulating those who passed and advising those who did not to consult their instructors.</w:t>
      </w:r>
    </w:p>
    <w:p>
      <w:pPr>
        <w:pStyle w:val="style0"/>
        <w:rPr/>
      </w:pPr>
      <w:r>
        <w:rPr>
          <w:lang w:val="en-US"/>
        </w:rPr>
        <w:t>‎</w:t>
      </w:r>
    </w:p>
    <w:p>
      <w:pPr>
        <w:pStyle w:val="style0"/>
        <w:rPr/>
      </w:pPr>
      <w:r>
        <w:rPr>
          <w:lang w:val="en-US"/>
        </w:rPr>
        <w:t>‎For graduating students, the admin schedules the graduation event through a centralized calendar by specifying the date and time, and once the event is completed, the system triggers an automated notification along with a congratulatory animation on the student dashboard for those marked as graduates. Upon accessing this notification, students are presented with their essential information, including name, course, student ID, email, and contact number, with the option to update only their contact details to ensure accurate communication after graduation. Following this, the system automatically transfers their records into the Alumni Table, making them immediately visible within the SSAA dashboard for tracking and monitoring.</w:t>
      </w:r>
    </w:p>
    <w:p>
      <w:pPr>
        <w:pStyle w:val="style0"/>
        <w:rPr/>
      </w:pPr>
      <w:r>
        <w:rPr>
          <w:lang w:val="en-US"/>
        </w:rPr>
        <w:t>‎</w:t>
      </w:r>
    </w:p>
    <w:p>
      <w:pPr>
        <w:pStyle w:val="style0"/>
        <w:rPr/>
      </w:pPr>
      <w:r>
        <w:rPr>
          <w:lang w:val="en-US"/>
        </w:rPr>
        <w:t>‎The admin is also given the capability to update alumni employment status, categorizing them as employed, unemployed, or unknown, which contributes to the system’s analytics feature. The dashboard provides visual data such as the number of graduates per course and year, as well as employment distribution, enabling the institution to assess graduate outcomes effectively. Additionally, the system allows monitoring of upcoming graduating students to ensure they are on track, providing an opportunity for early intervention if necessary. Overall, the SSAA Dashboard delivers a fully automated, transparent, and data-driven solution for managing student progression and alumni tracking, ensuring accurate records and improved institutional insights.</w:t>
      </w:r>
    </w:p>
    <w:p>
      <w:pPr>
        <w:pStyle w:val="style0"/>
        <w:rPr/>
      </w:pPr>
      <w:r>
        <w:rPr>
          <w:lang w:val="en-US"/>
        </w:rPr>
        <w:t>‎</w:t>
      </w:r>
    </w:p>
    <w:p>
      <w:pPr>
        <w:pStyle w:val="style0"/>
        <w:rPr/>
      </w:pPr>
      <w:r>
        <w:rPr>
          <w:lang w:val="en-US"/>
        </w:rPr>
        <w:t>‎</w:t>
      </w:r>
    </w:p>
    <w:p>
      <w:pPr>
        <w:pStyle w:val="style0"/>
        <w:rPr/>
      </w:pPr>
      <w:r>
        <w:rPr>
          <w:lang w:val="en-US"/>
        </w:rPr>
        <w:t>‎</w:t>
      </w:r>
    </w:p>
    <w:p>
      <w:pPr>
        <w:pStyle w:val="style0"/>
        <w:rPr/>
      </w:pPr>
      <w:r>
        <w:rPr>
          <w:lang w:val="en-US"/>
        </w:rPr>
        <w:t>‎</w:t>
      </w:r>
    </w:p>
    <w:p>
      <w:pPr>
        <w:pStyle w:val="style0"/>
        <w:rPr/>
      </w:pPr>
      <w:r>
        <w:rPr>
          <w:lang w:val="en-US"/>
        </w:rPr>
        <w:t>‎</w:t>
      </w:r>
    </w:p>
    <w:sectPr>
      <w:pgSz w:w="12240" w:h="15840" w:orient="portrait"/>
      <w:pgMar w:top="1440" w:right="1440" w:bottom="1440" w:left="144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Calibri">
    <w:altName w:val="Calibri"/>
    <w:panose1 w:val="020f0502020000030204"/>
    <w:charset w:val="00"/>
    <w:family w:val="swiss"/>
    <w:pitch w:val="variable"/>
    <w:sig w:usb0="E4002EFF" w:usb1="C000247B" w:usb2="00000009" w:usb3="00000000" w:csb0="000001FF" w:csb1="00000000"/>
  </w:font>
  <w:font w:name="Luxi Sans">
    <w:altName w:val="Luxi Sans"/>
    <w:panose1 w:val="00000000000000000000"/>
    <w:charset w:val="00"/>
    <w:family w:val="auto"/>
    <w:pitch w:val="variable"/>
    <w:sig w:usb0="00000000" w:usb1="00000000" w:usb2="00000000" w:usb3="00000000" w:csb0="00000000" w:csb1="00000000"/>
  </w:font>
  <w:font w:name="OPPO black body">
    <w:altName w:val="OPPO black body"/>
    <w:panose1 w:val="00000000000000000000"/>
    <w:charset w:val="00"/>
    <w:family w:val="auto"/>
    <w:pitch w:val="variable"/>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82"/>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156"/>
  <w:displayHorizontalDrawingGridEvery w:val="0"/>
  <w:displayVerticalDrawingGridEvery w:val="1"/>
  <w:doNotShadeFormData/>
  <w:savePreviewPicture/>
  <w:compat>
    <w:spaceForUL/>
    <w:growAutofit/>
    <w:doNotUseIndentAsNumberingTabStop/>
    <w:useAltKinsokuLineBreakRules/>
    <w:splitPgBreakAndParaMark/>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200" w:lineRule="auto" w:line="276"/>
    </w:pPr>
    <w:rPr>
      <w:rFonts w:ascii="Calibri" w:cs="Times New Roman" w:eastAsia="宋体" w:hAnsi="Calibri"/>
      <w:sz w:val="22"/>
      <w:szCs w:val="22"/>
      <w:lang w:val="en-US" w:bidi="ar-SA" w:eastAsia="zh-CN"/>
    </w:rPr>
  </w:style>
  <w:style w:type="paragraph" w:styleId="style1">
    <w:name w:val="heading 1"/>
    <w:basedOn w:val="style0"/>
    <w:next w:val="style0"/>
    <w:pPr>
      <w:keepNext/>
      <w:keepLines/>
      <w:spacing w:before="340" w:after="330" w:lineRule="auto" w:line="578"/>
      <w:outlineLvl w:val="0"/>
    </w:pPr>
    <w:rPr>
      <w:b/>
      <w:bCs/>
      <w:kern w:val="44"/>
      <w:sz w:val="44"/>
    </w:rPr>
  </w:style>
  <w:style w:type="paragraph" w:styleId="style2">
    <w:name w:val="heading 2"/>
    <w:basedOn w:val="style0"/>
    <w:next w:val="style0"/>
    <w:pPr>
      <w:keepNext/>
      <w:keepLines/>
      <w:spacing w:before="260" w:after="260" w:lineRule="auto" w:line="415"/>
      <w:outlineLvl w:val="1"/>
    </w:pPr>
    <w:rPr>
      <w:rFonts w:ascii="Luxi Sans" w:eastAsia="OPPO black body" w:hAnsi="Luxi Sans"/>
      <w:b/>
      <w:sz w:val="32"/>
    </w:rPr>
  </w:style>
  <w:style w:type="paragraph" w:styleId="style3">
    <w:name w:val="heading 3"/>
    <w:basedOn w:val="style0"/>
    <w:next w:val="style0"/>
    <w:pPr>
      <w:keepNext/>
      <w:keepLines/>
      <w:spacing w:before="260" w:after="260" w:lineRule="auto" w:line="415"/>
      <w:outlineLvl w:val="2"/>
    </w:pPr>
    <w:rPr>
      <w:b/>
      <w:sz w:val="32"/>
    </w:rPr>
  </w:style>
  <w:style w:type="character" w:default="1" w:styleId="style65">
    <w:name w:val="Default Paragraph Font"/>
    <w:next w:val="style65"/>
    <w:rPr>
      <w:rFonts w:ascii="Calibri" w:cs="Times New Roman" w:eastAsia="宋体" w:hAnsi="Calibri"/>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47</TotalTime>
  <Words>4985</Words>
  <Pages>10</Pages>
  <Characters>27328</Characters>
  <Application>WPS Office</Application>
  <Paragraphs>179</Paragraphs>
  <CharactersWithSpaces>32162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2026-03-27T09:38:48Z</dcterms:created>
  <dc:creator>RMX3710</dc:creator>
  <lastModifiedBy>RMX3710</lastModifiedBy>
  <dcterms:modified xsi:type="dcterms:W3CDTF">2026-03-29T12:43:17Z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6692b9775bcb4af9a99dfa2a9da8d0aa</vt:lpwstr>
  </property>
</Properties>
</file>